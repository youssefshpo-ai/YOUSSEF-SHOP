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rPr>
          <w:rFonts w:hint="eastAsia"/>
          <w:sz w:val="22"/>
        </w:rPr>
      </w:pPr>
      <w:r>
        <w:rPr>
          <w:rFonts w:hint="eastAsia"/>
          <w:sz w:val="22"/>
        </w:rPr>
        <w:t>/* ═══════════════════════════════════════════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YOUSSEF SHOP — المتجر المغربي الأصيل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Palette: Forest Green + Gold + Ivory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═══════════════════════════════════════════ */</w:t>
      </w:r>
    </w:p>
    <w:p>
      <w:pPr>
        <w:rPr>
          <w:rFonts w:hint="eastAsia"/>
          <w:sz w:val="22"/>
        </w:rPr>
      </w:pP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/* ── VARIABLES ── */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:root {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--green:      #1B4332;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--green2:     #2D6A4F;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--green3:     #40916C;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--green-lt:   #74C69D;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--gold:       #D4AF37;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--gold2:      #B8960C;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--gold-lt:    #F0D060;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--ivory:      #FDFAF4;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--ivory2:     #F4EDD8;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--ivory3:     #E8DFC8;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--bg:         #FDFAF4;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--bg2:        #FFFFFF;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--bg3:        #F4EDD8;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--text:       #1A1A18;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--text2:      #3D3D30;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--text3:      #7A7A60;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--border:     #D9CFA8;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--shadow:     0 4px 24px rgba(27,67,50,.10);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--shadow-g:   0 8px 32px rgba(212,175,55,.25);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--shadow-h:   0 16px 48px rgba(27,67,50,.18);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--r:          16px;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--r-sm:       10px;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--tr:         all .3s cubic-bezier(.4,0,.2,1);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}</w:t>
      </w:r>
    </w:p>
    <w:p>
      <w:pPr>
        <w:rPr>
          <w:rFonts w:hint="eastAsia"/>
          <w:sz w:val="22"/>
        </w:rPr>
      </w:pP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.dark {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--bg:    #0F1A14;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--bg2:   #162212;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--bg3:   #1E2E1E;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--text:  #F0EDD5;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--text2: #C8C5A8;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--text3: #7A8870;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--border:#2A3D28;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--shadow:0 4px 24px rgba(0,0,0,.4);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--ivory: #0F1A14;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--ivory2:#1E2E1E;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}</w:t>
      </w:r>
    </w:p>
    <w:p>
      <w:pPr>
        <w:rPr>
          <w:rFonts w:hint="eastAsia"/>
          <w:sz w:val="22"/>
        </w:rPr>
      </w:pP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/* ── RESET ── */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*{margin:0;padding:0;box-sizing:border-box}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html{scroll-behavior:smooth}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body{font-family:'Cairo',sans-serif;background:var(--bg);color:var(--text);overflow-x:hidden;transition:background .4s,color .4s}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a{text-decoration:none;color:inherit;cursor:pointer}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button{font-family:'Cairo',sans-serif;cursor:pointer}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input,select,textarea{font-family:'Cairo',sans-serif}</w:t>
      </w:r>
    </w:p>
    <w:p>
      <w:pPr>
        <w:rPr>
          <w:rFonts w:hint="eastAsia"/>
          <w:sz w:val="22"/>
        </w:rPr>
      </w:pP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/* ── LAYOUT ── */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.wrap{max-width:1300px;margin:0 auto;padding:0 24px}</w:t>
      </w:r>
    </w:p>
    <w:p>
      <w:pPr>
        <w:rPr>
          <w:rFonts w:hint="eastAsia"/>
          <w:sz w:val="22"/>
        </w:rPr>
      </w:pP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/* ── ZELLIGE BACKGROUND ── */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.zellige-bg{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position:fixed;inset:0;pointer-events:none;z-index:0;opacity:.025;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background-image: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repeating-linear-gradient(45deg,var(--green) 0,var(--green) 1px,transparent 0,transparent 50%),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repeating-linear-gradient(-45deg,var(--gold) 0,var(--gold) 1px,transparent 0,transparent 50%);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background-size:40px 40px;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.dark .zellige-bg{opacity:.06}</w:t>
      </w:r>
    </w:p>
    <w:p>
      <w:pPr>
        <w:rPr>
          <w:rFonts w:hint="eastAsia"/>
          <w:sz w:val="22"/>
        </w:rPr>
      </w:pP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/* ── TOAST ── */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.toast{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position:fixed;bottom:28px;left:50%;transform:translateX(-50%) translateY(120px);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background:var(--green);color:#fff;padding:14px 28px;border-radius:50px;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display:flex;align-items:center;gap:10px;font-size:.9rem;font-weight:600;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z-index:9999;box-shadow:0 8px 32px rgba(27,67,50,.5);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transition:transform .4s cubic-bezier(.4,0,.2,1);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border:2px solid var(--gold);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.toast.show{transform:translateX(-50%) translateY(0)}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.toast i{color:var(--gold-lt)}</w:t>
      </w:r>
    </w:p>
    <w:p>
      <w:pPr>
        <w:rPr>
          <w:rFonts w:hint="eastAsia"/>
          <w:sz w:val="22"/>
        </w:rPr>
      </w:pP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/* ══════════════ HEADER ══════════════ */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.header{position:sticky;top:0;z-index:1000;background:var(--green);box-shadow:0 4px 24px rgba(27,67,50,.4)}</w:t>
      </w:r>
    </w:p>
    <w:p>
      <w:pPr>
        <w:rPr>
          <w:rFonts w:hint="eastAsia"/>
          <w:sz w:val="22"/>
        </w:rPr>
      </w:pP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.header-top{background:var(--green2);padding:7px 0;font-size:.8rem;color:rgba(255,255,255,.8)}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.header-top .wrap{display:flex;justify-content:space-between;align-items:center;flex-wrap:wrap;gap:8px}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.header-top i{color:var(--gold-lt);margin-left:5px}</w:t>
      </w:r>
    </w:p>
    <w:p>
      <w:pPr>
        <w:rPr>
          <w:rFonts w:hint="eastAsia"/>
          <w:sz w:val="22"/>
        </w:rPr>
      </w:pP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.header-main{padding:16px 0}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.header-inner{display:flex;align-items:center;gap:20px}</w:t>
      </w:r>
    </w:p>
    <w:p>
      <w:pPr>
        <w:rPr>
          <w:rFonts w:hint="eastAsia"/>
          <w:sz w:val="22"/>
        </w:rPr>
      </w:pP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/* Logo */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.logo{display:flex;align-items:center;gap:12px;flex-shrink:0;cursor:pointer}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.logo-emblem{filter:drop-shadow(0 2px 8px rgba(212,175,55,.5))}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.logo-text{line-height:1.1}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.logo-ar{display:block;font-family:'Amiri',serif;font-size:1.35rem;font-weight:700;color:var(--gold);letter-spacing:.5px}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.logo-en{display:block;font-size:.65rem;color:rgba(255,255,255,.5);letter-spacing:3px;text-transform:uppercase}</w:t>
      </w:r>
    </w:p>
    <w:p>
      <w:pPr>
        <w:rPr>
          <w:rFonts w:hint="eastAsia"/>
          <w:sz w:val="22"/>
        </w:rPr>
      </w:pP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/* Search */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.search-wrap{flex:1}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.search-bar{display:flex;background:rgba(255,255,255,.12);border:1.5px solid rgba(212,175,55,.4);border-radius:12px;overflow:hidden;transition:var(--tr)}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.search-bar:focus-within{border-color:var(--gold);background:rgba(255,255,255,.18);box-shadow:0 0 0 4px rgba(212,175,55,.15)}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.search-bar select{background:rgba(255,255,255,.1);border:none;border-left:1.5px solid rgba(212,175,55,.3);padding:11px 14px;color:rgba(255,255,255,.85);font-size:.82rem;outline:none;cursor:pointer;min-width:130px}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.search-bar select option{background:var(--green);color:#fff}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.search-bar input{flex:1;background:transparent;border:none;padding:11px 16px;color:#fff;font-size:.9rem;outline:none}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.search-bar input::placeholder{color:rgba(255,255,255,.45)}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.search-bar button{background:var(--gold);border:none;padding:11px 20px;color:var(--green);font-size:1rem;transition:var(--tr)}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.search-bar button:hover{background:var(--gold-lt)}</w:t>
      </w:r>
    </w:p>
    <w:p>
      <w:pPr>
        <w:rPr>
          <w:rFonts w:hint="eastAsia"/>
          <w:sz w:val="22"/>
        </w:rPr>
      </w:pP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/* Header Actions */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.header-actions{display:flex;align-items:center;gap:8px;flex-shrink:0}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.hbtn{position:relative;width:44px;height:44px;border-radius:12px;border:1.5px solid rgba(212,175,55,.35);background:rgba(255,255,255,.08);color:rgba(255,255,255,.85);display:flex;align-items:center;justify-content:center;font-size:1rem;transition:var(--tr)}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.hbtn:hover{border-color:var(--gold);color:var(--gold);background:rgba(212,175,55,.12);transform:translateY(-2px)}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.cart-hbtn{background:var(--gold);border-color:var(--gold);color:var(--green);font-weight:700}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.cart-hbtn:hover{background:var(--gold-lt);color:var(--green)}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.hbadge{position:absolute;top:-7px;left:-7px;background:var(--green3);color:#fff;font-size:.68rem;font-weight:700;min-width:19px;height:19px;border-radius:20px;display:flex;align-items:center;justify-content:center;padding:0 4px;border:2px solid var(--green)}</w:t>
      </w:r>
    </w:p>
    <w:p>
      <w:pPr>
        <w:rPr>
          <w:rFonts w:hint="eastAsia"/>
          <w:sz w:val="22"/>
        </w:rPr>
      </w:pP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.burger{display:none;flex-direction:column;gap:5px;background:none;border:none;padding:8px}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.burger span{display:block;width:22px;height:2px;background:rgba(255,255,255,.8);border-radius:4px;transition:var(--tr)}</w:t>
      </w:r>
    </w:p>
    <w:p>
      <w:pPr>
        <w:rPr>
          <w:rFonts w:hint="eastAsia"/>
          <w:sz w:val="22"/>
        </w:rPr>
      </w:pP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/* NAV */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.nav{background:linear-gradient(90deg,var(--green2),var(--green));border-top:1px solid rgba(212,175,55,.2)}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.nav-inner{display:flex;align-items:center;gap:0;overflow-x:auto;scrollbar-width:none}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.nav-inner::-webkit-scrollbar{display:none}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.nl{color:rgba(255,255,255,.75);padding:13px 18px;font-size:.85rem;font-weight:600;white-space:nowrap;display:flex;align-items:center;gap:7px;border-bottom:3px solid transparent;transition:var(--tr)}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.nl:hover,.nl.active{color:#fff;border-bottom-color:var(--gold);background:rgba(212,175,55,.08)}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.fire-link{color:var(--gold) !important}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.fire-link i{animation:flicker 1.8s infinite}</w:t>
      </w:r>
    </w:p>
    <w:p>
      <w:pPr>
        <w:rPr>
          <w:rFonts w:hint="eastAsia"/>
          <w:sz w:val="22"/>
        </w:rPr>
      </w:pP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/* ══════════════ PAGES ══════════════ */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.page{display:none;position:relative;z-index:1}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.page.active{display:block}</w:t>
      </w:r>
    </w:p>
    <w:p>
      <w:pPr>
        <w:rPr>
          <w:rFonts w:hint="eastAsia"/>
          <w:sz w:val="22"/>
        </w:rPr>
      </w:pP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.pg-title{font-family:'Amiri',serif;font-size:2rem;font-weight:700;color:var(--green);padding:40px 0 28px;display:flex;align-items:center;gap:14px}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.dark .pg-title{color:var(--green-lt)}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.pg-title i{color:var(--gold)}</w:t>
      </w:r>
    </w:p>
    <w:p>
      <w:pPr>
        <w:rPr>
          <w:rFonts w:hint="eastAsia"/>
          <w:sz w:val="22"/>
        </w:rPr>
      </w:pP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/* ══════════════ HERO ══════════════ */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.hero{background:linear-gradient(135deg,var(--green) 0%,var(--green2) 60%,var(--green3) 100%);position:relative;overflow:hidden;padding-top:8px}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.hero-pattern{position:absolute;inset:0;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background-image:url("data:image/svg+xml,%3Csvg width='60' height='60' viewBox='0 0 60 60' xmlns='http://www.w3.org/2000/svg'%3E%3Cg fill='none' fill-rule='evenodd'%3E%3Cg fill='%23D4AF37' fill-opacity='0.06'%3E%3Cpolygon points='30,5 35,18 48,18 38,27 42,40 30,32 18,40 22,27 12,18 25,18'/%3E%3C/g%3E%3C/g%3E%3C/svg%3E");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background-size:60px 60px}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.hero-inner{display:grid;grid-template-columns:1fr 1fr;align-items:center;gap:40px;padding:70px 24px 30px;position:relative;z-index:2}</w:t>
      </w:r>
    </w:p>
    <w:p>
      <w:pPr>
        <w:rPr>
          <w:rFonts w:hint="eastAsia"/>
          <w:sz w:val="22"/>
        </w:rPr>
      </w:pP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.hero-tag{display:inline-flex;align-items:center;gap:7px;background:rgba(212,175,55,.2);border:1.5px solid rgba(212,175,55,.4);color:var(--gold-lt);padding:7px 18px;border-radius:30px;font-size:.82rem;font-weight:600;margin-bottom:22px}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.hero-h1{font-family:'Amiri',serif;font-size:clamp(2rem,4vw,3.4rem);font-weight:700;color:#fff;line-height:1.25;margin-bottom:18px}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.hero-h1 em{color:var(--gold);font-style:normal}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.hero-p{font-size:1rem;color:rgba(255,255,255,.75);line-height:1.8;margin-bottom:32px;max-width:480px}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.hero-btns{display:flex;gap:14px;flex-wrap:wrap;margin-bottom:36px}</w:t>
      </w:r>
    </w:p>
    <w:p>
      <w:pPr>
        <w:rPr>
          <w:rFonts w:hint="eastAsia"/>
          <w:sz w:val="22"/>
        </w:rPr>
      </w:pP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.btn-gold{background:linear-gradient(135deg,var(--gold),var(--gold2));color:var(--green);border:none;padding:15px 32px;border-radius:12px;font-size:.95rem;font-weight:700;display:inline-flex;align-items:center;gap:10px;transition:var(--tr);box-shadow:0 8px 24px rgba(212,175,55,.4)}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.btn-gold:hover{transform:translateY(-3px);box-shadow:0 14px 36px rgba(212,175,55,.55);background:linear-gradient(135deg,var(--gold-lt),var(--gold))}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.btn-ghost{background:rgba(255,255,255,.1);color:#fff;border:2px solid rgba(255,255,255,.35);padding:13px 28px;border-radius:12px;font-size:.92rem;font-weight:600;transition:var(--tr)}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.btn-ghost:hover{background:rgba(255,255,255,.2);border-color:#fff}</w:t>
      </w:r>
    </w:p>
    <w:p>
      <w:pPr>
        <w:rPr>
          <w:rFonts w:hint="eastAsia"/>
          <w:sz w:val="22"/>
        </w:rPr>
      </w:pP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.hero-stats{display:flex;align-items:center;gap:20px}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.hero-stats div{text-align:center}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.hero-stats strong{display:block;font-family:'Amiri',serif;font-size:1.6rem;color:var(--gold);font-weight:700}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.hero-stats span{font-size:.78rem;color:rgba(255,255,255,.6)}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.hs-div{width:1px;height:36px;background:rgba(255,255,255,.2)}</w:t>
      </w:r>
    </w:p>
    <w:p>
      <w:pPr>
        <w:rPr>
          <w:rFonts w:hint="eastAsia"/>
          <w:sz w:val="22"/>
        </w:rPr>
      </w:pP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/* Hero Visual */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.hero-visual{display:flex;align-items:center;justify-content:center}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.hero-circle{position:relative;width:320px;height:320px;display:flex;align-items:center;justify-content:center}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.hc-ring{position:absolute;border-radius:50%;border:2px solid rgba(212,175,55,.25)}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.hc-r1{width:300px;height:300px;animation:spin 20s linear infinite}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.hc-r2{width:220px;height:220px;border-color:rgba(212,175,55,.4);animation:spin 14s linear infinite reverse}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.hc-r3{width:140px;height:140px;border-color:rgba(212,175,55,.6);animation:spin 8s linear infinite}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.hc-icon{width:90px;height:90px;background:linear-gradient(135deg,var(--gold),var(--gold2));border-radius:50%;display:flex;align-items:center;justify-content:center;font-size:2.4rem;color:var(--green);box-shadow:0 0 40px rgba(212,175,55,.5);z-index:2;animation:pulse-icon 3s ease-in-out infinite}</w:t>
      </w:r>
    </w:p>
    <w:p>
      <w:pPr>
        <w:rPr>
          <w:rFonts w:hint="eastAsia"/>
          <w:sz w:val="22"/>
        </w:rPr>
      </w:pP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.hero-wave{line-height:0;margin-top:-2px}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.dark .hero-wave path{fill:var(--bg)}</w:t>
      </w:r>
    </w:p>
    <w:p>
      <w:pPr>
        <w:rPr>
          <w:rFonts w:hint="eastAsia"/>
          <w:sz w:val="22"/>
        </w:rPr>
      </w:pP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/* ══════════════ SECTION HEADER ══════════════ */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.sec-head{display:flex;align-items:center;gap:16px;justify-content:center;margin-bottom:36px}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.sec-head h2{font-family:'Amiri',serif;font-size:1.7rem;font-weight:700;color:var(--green)}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.dark .sec-head h2{color:var(--green-lt)}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.sec-ornament{color:var(--gold);font-size:1.1rem}</w:t>
      </w:r>
    </w:p>
    <w:p>
      <w:pPr>
        <w:rPr>
          <w:rFonts w:hint="eastAsia"/>
          <w:sz w:val="22"/>
        </w:rPr>
      </w:pP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/* ══════════════ CATS ══════════════ */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.cats-section{padding:50px 0 40px;background:var(--bg)}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.cats-row{display:flex;gap:14px;flex-wrap:wrap;justify-content:center}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.cat-pill{background:var(--bg2);border:2px solid var(--border);border-radius:20px;padding:18px 26px;display:flex;flex-direction:column;align-items:center;gap:10px;cursor:pointer;transition:var(--tr);font-size:.85rem;font-weight:700;color:var(--text2);min-width:110px}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.cat-pill:hover{border-color:var(--gold);box-shadow:var(--shadow-g);transform:translateY(-5px)}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.cat-pill.fire:hover .cp-icon{background:var(--cc)!important}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.cp-icon{width:52px;height:52px;border-radius:50%;background:color-mix(in srgb,var(--cc) 18%,transparent);color:var(--cc);display:flex;align-items:center;justify-content:center;font-size:1.4rem;transition:var(--tr)}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.cat-pill:hover .cp-icon{background:var(--cc)!important;color:#fff;transform:scale(1.1)}</w:t>
      </w:r>
    </w:p>
    <w:p>
      <w:pPr>
        <w:rPr>
          <w:rFonts w:hint="eastAsia"/>
          <w:sz w:val="22"/>
        </w:rPr>
      </w:pP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/* ══════════════ FLASH SECTION ══════════════ */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.flash-sec{background:linear-gradient(135deg,var(--green),var(--green2));padding:50px 0}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.flash-head{display:flex;align-items:center;justify-content:space-between;margin-bottom:30px;flex-wrap:wrap;gap:16px}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.flash-label{color:#fff;font-family:'Amiri',serif;font-size:1.5rem;font-weight:700;display:flex;align-items:center;gap:10px}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.flash-label i{color:var(--gold);animation:flicker 1.8s infinite}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.flash-timer{display:flex;align-items:center;gap:12px;color:rgba(255,255,255,.8);font-size:.88rem}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.countdown{background:rgba(0,0,0,.3);border:2px solid var(--gold);border-radius:10px;padding:10px 20px;font-family:monospace;font-size:1.3rem;font-weight:700;color:var(--gold);letter-spacing:3px}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.countdown span{display:inline-block;min-width:24px;text-align:center}</w:t>
      </w:r>
    </w:p>
    <w:p>
      <w:pPr>
        <w:rPr>
          <w:rFonts w:hint="eastAsia"/>
          <w:sz w:val="22"/>
        </w:rPr>
      </w:pP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/* ══════════════ PRODUCTS SECTION ══════════════ */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.products-sec{padding:55px 0;background:var(--bg)}</w:t>
      </w:r>
    </w:p>
    <w:p>
      <w:pPr>
        <w:rPr>
          <w:rFonts w:hint="eastAsia"/>
          <w:sz w:val="22"/>
        </w:rPr>
      </w:pP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.filter-row{display:flex;align-items:center;justify-content:space-between;flex-wrap:wrap;gap:14px;margin-bottom:32px}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.filter-tabs{display:flex;flex-wrap:wrap;gap:8px}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.ftab{padding:9px 22px;border-radius:30px;border:2px solid var(--border);background:var(--bg2);color:var(--text2);font-size:.84rem;font-weight:600;transition:var(--tr)}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.ftab:hover,.ftab.active{background:var(--green);border-color:var(--green);color:#fff;box-shadow:0 4px 12px rgba(27,67,50,.3)}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.sort-sel{padding:10px 16px;border-radius:10px;border:2px solid var(--border);background:var(--bg2);color:var(--text);font-size:.85rem;outline:none;cursor:pointer}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.sort-sel:focus{border-color:var(--green)}</w:t>
      </w:r>
    </w:p>
    <w:p>
      <w:pPr>
        <w:rPr>
          <w:rFonts w:hint="eastAsia"/>
          <w:sz w:val="22"/>
        </w:rPr>
      </w:pP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/* ══════════════ PRODUCT GRID ══════════════ */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.pgrid{display:grid;grid-template-columns:repeat(auto-fill,minmax(235px,1fr));gap:22px}</w:t>
      </w:r>
    </w:p>
    <w:p>
      <w:pPr>
        <w:rPr>
          <w:rFonts w:hint="eastAsia"/>
          <w:sz w:val="22"/>
        </w:rPr>
      </w:pP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.pcard{background:var(--bg2);border-radius:var(--r);overflow:hidden;border:2px solid var(--border);transition:var(--tr);cursor:pointer;display:flex;flex-direction:column;position:relative;animation:cardIn .45s ease both}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.pcard:hover{transform:translateY(-8px);box-shadow:var(--shadow-h);border-color:var(--gold)}</w:t>
      </w:r>
    </w:p>
    <w:p>
      <w:pPr>
        <w:rPr>
          <w:rFonts w:hint="eastAsia"/>
          <w:sz w:val="22"/>
        </w:rPr>
      </w:pP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.pimg{position:relative;background:var(--ivory2);height:200px;display:flex;align-items:center;justify-content:center;overflow:hidden}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.pimg img{width:100%;height:100%;object-fit:cover;transition:transform .5s ease}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.pcard:hover .pimg img{transform:scale(1.07)}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.pimg-icon{font-size:5rem;color:var(--green2);opacity:.25;transition:var(--tr)}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.pcard:hover .pimg-icon{opacity:.38;transform:scale(1.08)}</w:t>
      </w:r>
    </w:p>
    <w:p>
      <w:pPr>
        <w:rPr>
          <w:rFonts w:hint="eastAsia"/>
          <w:sz w:val="22"/>
        </w:rPr>
      </w:pP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.pbadge{position:absolute;top:11px;right:11px;padding:4px 12px;border-radius:20px;font-size:.7rem;font-weight:700;color:#fff}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.bs{background:var(--green3)}.bn{background:#3b82f6}.bh{background:var(--gold);color:var(--green)}</w:t>
      </w:r>
    </w:p>
    <w:p>
      <w:pPr>
        <w:rPr>
          <w:rFonts w:hint="eastAsia"/>
          <w:sz w:val="22"/>
        </w:rPr>
      </w:pP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pwish{position:absolute;top:10px;left:10px;width:33px;height:33px;border-radius:50%;background:rgba(255,255,255,.95);border:none;cursor:pointer;display:flex;align-items:center;justify-content:center;font-size:.88rem;color:var(--text3);transition:var(--tr);box-shadow:var(--shadow);opacity:0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.pcard:hover .pwish{opacity:1}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.pwish.on{opacity:1;color:var(--gold)}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.pwish:hover{transform:scale(1.15)}</w:t>
      </w:r>
    </w:p>
    <w:p>
      <w:pPr>
        <w:rPr>
          <w:rFonts w:hint="eastAsia"/>
          <w:sz w:val="22"/>
        </w:rPr>
      </w:pP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.poverlay{position:absolute;bottom:-50px;left:0;right:0;background:rgba(27,67,50,.92);padding:10px;display:flex;gap:8px;transition:var(--tr)}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.pcard:hover .poverlay{bottom:0}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.pov-btn{flex:1;padding:8px;border-radius:8px;border:none;font-size:.78rem;font-weight:600;cursor:pointer;transition:var(--tr);display:flex;align-items:center;justify-content:center;gap:6px;color:#fff}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.pov-view{background:rgba(255,255,255,.15)}.pov-view:hover{background:rgba(255,255,255,.28)}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.pov-cart{background:var(--gold);color:var(--green)}.pov-cart:hover{background:var(--gold-lt)}</w:t>
      </w:r>
    </w:p>
    <w:p>
      <w:pPr>
        <w:rPr>
          <w:rFonts w:hint="eastAsia"/>
          <w:sz w:val="22"/>
        </w:rPr>
      </w:pP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.pbody{padding:16px;flex:1;display:flex;flex-direction:column}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.pcat{font-size:.7rem;color:var(--green3);font-weight:700;text-transform:uppercase;letter-spacing:.5px;margin-bottom:6px}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.dark .pcat{color:var(--green-lt)}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.pname{font-size:.93rem;font-weight:700;line-height:1.45;margin-bottom:9px;display:-webkit-box;-webkit-line-clamp:2;-webkit-box-orient:vertical;overflow:hidden}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.prating{display:flex;align-items:center;gap:6px;margin-bottom:10px}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.stars{color:var(--gold);font-size:.78rem}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.rcount{font-size:.73rem;color:var(--text3)}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.pprice{display:flex;align-items:center;gap:8px;margin-top:auto}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.pc-now{font-size:1.2rem;font-weight:900;color:var(--green)}.dark .pc-now{color:var(--green-lt)}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.pc-old{font-size:.82rem;color:var(--text3);text-decoration:line-through}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.pc-disc{font-size:.72rem;font-weight:700;color:var(--green3);background:rgba(64,145,108,.12);padding:2px 8px;border-radius:20px}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.dark .pc-disc{background:rgba(64,145,108,.25);color:var(--green-lt)}</w:t>
      </w:r>
    </w:p>
    <w:p>
      <w:pPr>
        <w:rPr>
          <w:rFonts w:hint="eastAsia"/>
          <w:sz w:val="22"/>
        </w:rPr>
      </w:pP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.pfoot{padding:12px 16px;border-top:1px solid var(--border);display:flex;gap:8px}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.btn-cart{flex:1;padding:11px;background:var(--green);color:#fff;border:none;border-radius:10px;font-size:.87rem;font-weight:700;transition:var(--tr);display:flex;align-items:center;justify-content:center;gap:8px}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.btn-cart:hover{background:var(--green2);transform:translateY(-1px);box-shadow:0 4px 12px rgba(27,67,50,.35)}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.btn-buy{padding:11px 15px;background:var(--ivory2);color:var(--green);border:2px solid var(--border);border-radius:10px;font-size:.82rem;font-weight:700;transition:var(--tr)}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.btn-buy:hover{border-color:var(--gold);background:rgba(212,175,55,.12)}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.dark .btn-buy{background:var(--bg3);color:var(--green-lt);border-color:var(--border)}</w:t>
      </w:r>
    </w:p>
    <w:p>
      <w:pPr>
        <w:rPr>
          <w:rFonts w:hint="eastAsia"/>
          <w:sz w:val="22"/>
        </w:rPr>
      </w:pP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.no-res{grid-column:1/-1;text-align:center;padding:60px;color:var(--text3)}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.no-res i{font-size:4rem;display:block;margin-bottom:14px;opacity:.35}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.hidden{display:none!important}</w:t>
      </w:r>
    </w:p>
    <w:p>
      <w:pPr>
        <w:rPr>
          <w:rFonts w:hint="eastAsia"/>
          <w:sz w:val="22"/>
        </w:rPr>
      </w:pP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/* ══════════════ TRUST BAR ══════════════ */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.trust-bar{background:var(--green);padding:38px 0;margin-top:60px}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.trust-grid{display:grid;grid-template-columns:repeat(4,1fr);gap:20px}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.trust-item{display:flex;align-items:center;gap:16px;padding:16px}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.trust-item i{font-size:2rem;color:var(--gold);flex-shrink:0}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.trust-item h4{font-size:.9rem;font-weight:700;color:#fff;margin-bottom:3px}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.trust-item p{font-size:.78rem;color:rgba(255,255,255,.6)}</w:t>
      </w:r>
    </w:p>
    <w:p>
      <w:pPr>
        <w:rPr>
          <w:rFonts w:hint="eastAsia"/>
          <w:sz w:val="22"/>
        </w:rPr>
      </w:pP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/* ══════════════ PRODUCT DETAIL ══════════════ */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.detail-layout{display:grid;grid-template-columns:1fr 1fr;gap:50px;padding:40px 0 60px}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.detail-img{background:var(--ivory2);border-radius:var(--r);height:440px;display:flex;align-items:center;justify-content:center;font-size:9rem;color:var(--green2);opacity:.35;overflow:hidden;border:2px solid var(--border)}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.detail-img img{width:100%;height:100%;object-fit:cover;opacity:1}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.detail-info{display:flex;flex-direction:column;gap:18px}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.d-cat{font-size:.78rem;color:var(--green3);font-weight:700;text-transform:uppercase;letter-spacing:1px}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.d-name{font-family:'Amiri',serif;font-size:2rem;font-weight:700;line-height:1.3;color:var(--text)}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.d-price{font-size:2.2rem;font-weight:900;color:var(--green)}.dark .d-price{color:var(--green-lt)}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.d-price s{font-size:1rem;color:var(--text3);font-weight:400;margin-right:10px}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.d-desc{font-size:.93rem;line-height:1.85;color:var(--text2)}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.d-actions{display:flex;gap:12px;flex-wrap:wrap}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.d-actions .btn-gold{flex:1;justify-content:center;padding:15px}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.d-meta{display:flex;gap:18px;flex-wrap:wrap}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.d-meta span{font-size:.8rem;color:var(--text3);display:flex;align-items:center;gap:6px}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.d-meta i{color:var(--green3)}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.back-lnk{display:inline-flex;align-items:center;gap:8px;color:var(--green);font-weight:600;font-size:.88rem;padding:36px 0 0;cursor:pointer;transition:var(--tr)}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.back-lnk:hover{color:var(--gold);text-decoration:underline}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.dark .back-lnk{color:var(--green-lt)}</w:t>
      </w:r>
    </w:p>
    <w:p>
      <w:pPr>
        <w:rPr>
          <w:rFonts w:hint="eastAsia"/>
          <w:sz w:val="22"/>
        </w:rPr>
      </w:pP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/* ══════════════ CART ══════════════ */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.cart-layout{display:grid;grid-template-columns:1fr 340px;gap:28px;padding-bottom:60px}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.cart-item{background:var(--bg2);border:2px solid var(--border);border-radius:var(--r);padding:20px;display:flex;align-items:center;gap:18px;margin-bottom:14px;transition:var(--tr)}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.cart-item:hover{box-shadow:var(--shadow);border-color:var(--gold)}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.ci-img{width:88px;height:88px;background:var(--ivory2);border-radius:var(--r-sm);display:flex;align-items:center;justify-content:center;font-size:2.2rem;flex-shrink:0;overflow:hidden}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.ci-img img{width:100%;height:100%;object-fit:cover}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.ci-info{flex:1}.ci-name{font-size:.97rem;font-weight:700;margin-bottom:5px}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.ci-price{font-size:1.05rem;font-weight:800;color:var(--green)}.dark .ci-price{color:var(--green-lt)}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.ci-ctrl{display:flex;align-items:center;gap:10px;margin-top:10px}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.qbtn{width:32px;height:32px;border-radius:8px;border:2px solid var(--border);background:var(--bg);color:var(--text);cursor:pointer;display:flex;align-items:center;justify-content:center;transition:var(--tr)}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.qbtn:hover{border-color:var(--green);color:var(--green)}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.qdsp{width:36px;text-align:center;font-size:.95rem;font-weight:700}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.rmv-btn{background:none;border:none;color:#ef4444;cursor:pointer;padding:6px;border-radius:6px;margin-right:auto;transition:var(--tr)}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.rmv-btn:hover{background:rgba(239,68,68,.1)}</w:t>
      </w:r>
    </w:p>
    <w:p>
      <w:pPr>
        <w:rPr>
          <w:rFonts w:hint="eastAsia"/>
          <w:sz w:val="22"/>
        </w:rPr>
      </w:pP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.cart-sum{background:var(--bg2);border-radius:var(--r);padding:28px;border:2px solid var(--border);height:fit-content;position:sticky;top:155px}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.cart-sum h3{font-family:'Amiri',serif;font-size:1.2rem;font-weight:700;margin-bottom:22px;padding-bottom:14px;border-bottom:2px dashed var(--border);color:var(--green)}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.dark .cart-sum h3{color:var(--green-lt)}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.sr{display:flex;justify-content:space-between;margin-bottom:12px;font-size:.88rem}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.sr.tot{font-weight:800;font-size:1.1rem;padding-top:14px;border-top:2px dashed var(--border);margin-top:6px;color:var(--green)}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.dark .sr.tot{color:var(--green-lt)}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btn-checkout{width:100%;padding:16px;background:linear-gradient(135deg,var(--green),var(--green2));color:#fff;border:none;border-radius:12px;font-size:.97rem;font-weight:700;cursor:pointer;margin-top:20px;transition:var(--tr);display:flex;align-items:center;justify-content:center;gap:8px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.btn-checkout:hover{background:var(--green);transform:translateY(-2px);box-shadow:0 8px 24px rgba(27,67,50,.4)}</w:t>
      </w:r>
    </w:p>
    <w:p>
      <w:pPr>
        <w:rPr>
          <w:rFonts w:hint="eastAsia"/>
          <w:sz w:val="22"/>
        </w:rPr>
      </w:pP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.empty-box{text-align:center;padding:60px 20px;color:var(--text3);grid-column:1/-1}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.empty-box i{font-size:5rem;display:block;margin-bottom:20px;opacity:.25;color:var(--green)}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.empty-box h3{font-size:1.3rem;margin-bottom:10px}.empty-box p{margin-bottom:24px}</w:t>
      </w:r>
    </w:p>
    <w:p>
      <w:pPr>
        <w:rPr>
          <w:rFonts w:hint="eastAsia"/>
          <w:sz w:val="22"/>
        </w:rPr>
      </w:pP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/* ══════════════ CONTACT ══════════════ */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.contact-grid{display:grid;grid-template-columns:320px 1fr;gap:30px;padding-bottom:60px}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.contact-card{background:linear-gradient(165deg,var(--green),var(--green2));border-radius:var(--r);padding:36px 28px;color:#fff}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.contact-card h3{font-family:'Amiri',serif;font-size:1.25rem;font-weight:700;margin-bottom:28px;color:var(--gold)}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.ci{display:flex;gap:15px;margin-bottom:22px}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.ci i{font-size:1.3rem;color:var(--gold-lt);flex-shrink:0;margin-top:3px}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.ci strong{display:block;font-size:.8rem;color:rgba(255,255,255,.55);margin-bottom:3px}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.ci p{font-size:.92rem}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.socials,.footer-socials{display:flex;gap:10px;margin-top:28px}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.soc{width:38px;height:38px;border-radius:10px;display:flex;align-items:center;justify-content:center;color:#fff;font-size:.88rem;transition:var(--tr)}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.soc:hover{transform:translateY(-3px) scale(1.1)}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.fb{background:#1877f2}.ig{background:radial-gradient(circle at 30% 107%,#fdf497 0%,#fd5949 45%,#d6249f 60%,#285aeb 90%)}.tt{background:#010101}.yt{background:#ff0000}</w:t>
      </w:r>
    </w:p>
    <w:p>
      <w:pPr>
        <w:rPr>
          <w:rFonts w:hint="eastAsia"/>
          <w:sz w:val="22"/>
        </w:rPr>
      </w:pP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.contact-form{background:var(--bg2);border:2px solid var(--border);border-radius:var(--r);padding:36px}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.contact-form h3{font-family:'Amiri',serif;font-size:1.2rem;color:var(--green);margin-bottom:24px}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.dark .contact-form h3{color:var(--green-lt)}</w:t>
      </w:r>
    </w:p>
    <w:p>
      <w:pPr>
        <w:rPr>
          <w:rFonts w:hint="eastAsia"/>
          <w:sz w:val="22"/>
        </w:rPr>
      </w:pP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/* ══════════════ FORMS SHARED ══════════════ */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.frow{display:grid;grid-template-columns:1fr 1fr;gap:16px;margin-bottom:0}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.fg{margin-bottom:16px}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.fg label{display:block;font-size:.84rem;font-weight:600;margin-bottom:7px;color:var(--text2)}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.fg input,.fg select,.fg textarea{width:100%;padding:12px 15px;border-radius:10px;border:2px solid var(--border);background:var(--bg);color:var(--text);font-size:.88rem;outline:none;transition:var(--tr)}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.fg input:focus,.fg select:focus,.fg textarea:focus{border-color:var(--green);box-shadow:0 0 0 4px rgba(27,67,50,.1)}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.dark .fg input,.dark .fg select,.dark .fg textarea{background:var(--bg3);border-color:var(--border);color:var(--text)}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.fg small{font-size:.75rem;color:var(--text3);margin-top:4px;display:block}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.fg textarea{resize:vertical}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.checkbox-fg label{display:flex;align-items:center;gap:8px;cursor:pointer;font-size:.88rem}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.checkbox-fg input{width:16px;height:16px;accent-color:var(--green)}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.form-actions{display:flex;gap:12px;margin-top:8px}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.btn-outline{background:var(--bg);color:var(--text);border:2px solid var(--border);padding:12px 22px;border-radius:10px;font-size:.88rem;font-weight:600;transition:var(--tr);display:flex;align-items:center;gap:8px}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.btn-outline:hover{border-color:var(--green);color:var(--green)}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.wfull{width:100%;justify-content:center}</w:t>
      </w:r>
    </w:p>
    <w:p>
      <w:pPr>
        <w:rPr>
          <w:rFonts w:hint="eastAsia"/>
          <w:sz w:val="22"/>
        </w:rPr>
      </w:pP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/* ══════════════ ADMIN ══════════════ */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.admin-top{display:flex;align-items:flex-start;justify-content:space-between;flex-wrap:wrap;gap:20px}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.astats{display:flex;gap:14px;flex-wrap:wrap;padding-top:42px}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.astat{background:var(--bg2);border:2px solid var(--border);border-radius:var(--r);padding:14px 22px;display:flex;align-items:center;gap:14px;min-width:120px}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.astat i{font-size:1.7rem;color:var(--green3)}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.astat strong{display:block;font-size:1.35rem;font-weight:800;color:var(--text)}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.astat small{font-size:.75rem;color:var(--text3)}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.astat.gold i{color:var(--gold)}</w:t>
      </w:r>
    </w:p>
    <w:p>
      <w:pPr>
        <w:rPr>
          <w:rFonts w:hint="eastAsia"/>
          <w:sz w:val="22"/>
        </w:rPr>
      </w:pP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.admin-grid{display:grid;grid-template-columns:400px 1fr;gap:24px;padding-bottom:60px}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.admin-form-card{background:var(--bg2);border:2px solid var(--border);border-radius:var(--r);padding:26px;height:fit-content;position:sticky;top:155px}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.admin-form-card h3{font-family:'Amiri',serif;font-size:1.1rem;color:var(--green);margin-bottom:20px;display:flex;align-items:center;gap:9px}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.dark .admin-form-card h3{color:var(--green-lt)}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.admin-form-card h3 i{color:var(--gold)}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.admin-list-card{background:var(--bg2);border:2px solid var(--border);border-radius:var(--r);overflow:hidden}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.alh{display:flex;align-items:center;justify-content:space-between;padding:18px 22px;border-bottom:2px solid var(--border)}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.alh h3{font-family:'Amiri',serif;font-size:1.05rem;color:var(--green);display:flex;align-items:center;gap:8px}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.dark .alh h3{color:var(--green-lt)}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.alh i{color:var(--gold)}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.alh input{padding:8px 14px;border-radius:8px;border:2px solid var(--border);background:var(--bg);color:var(--text);font-size:.84rem;outline:none;width:170px}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.alh input:focus{border-color:var(--green)}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.ai{display:flex;align-items:center;gap:15px;padding:15px 22px;border-bottom:1px solid var(--border);transition:var(--tr)}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.ai:hover{background:rgba(27,67,50,.04)}.ai:last-child{border-bottom:none}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.ai-img{width:52px;height:52px;background:var(--ivory2);border-radius:var(--r-sm);display:flex;align-items:center;justify-content:center;font-size:1.5rem;flex-shrink:0;overflow:hidden}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.ai-img img{width:100%;height:100%;object-fit:cover}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.ai-info{flex:1}.ai-name{font-size:.88rem;font-weight:700;margin-bottom:3px}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.ai-meta{font-size:.75rem;color:var(--text3)}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.ai-price{font-size:.97rem;font-weight:800;color:var(--green);margin-right:14px;white-space:nowrap}.dark .ai-price{color:var(--green-lt)}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.ai-acts{display:flex;gap:7px}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.aedit{width:32px;height:32px;border-radius:8px;border:2px solid #3b82f6;color:#3b82f6;background:transparent;cursor:pointer;display:flex;align-items:center;justify-content:center;font-size:.82rem;transition:var(--tr)}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.aedit:hover{background:#3b82f6;color:#fff}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.adel{width:32px;height:32px;border-radius:8px;border:2px solid #ef4444;color:#ef4444;background:transparent;cursor:pointer;display:flex;align-items:center;justify-content:center;font-size:.82rem;transition:var(--tr)}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.adel:hover{background:#ef4444;color:#fff}</w:t>
      </w:r>
    </w:p>
    <w:p>
      <w:pPr>
        <w:rPr>
          <w:rFonts w:hint="eastAsia"/>
          <w:sz w:val="22"/>
        </w:rPr>
      </w:pP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/* ══════════════ MODAL ══════════════ */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.modal-bg{position:fixed;inset:0;background:rgba(27,67,50,.75);display:flex;align-items:center;justify-content:center;z-index:9000;backdrop-filter:blur(6px)}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.modal-bg.hidden{display:none}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.modal-box{background:var(--bg2);border-radius:20px;padding:36px;max-width:680px;width:92%;max-height:90vh;overflow-y:auto;position:relative;animation:modalIn .35s ease;border:2px solid var(--border)}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.modal-x{position:absolute;top:16px;left:16px;width:36px;height:36px;border-radius:50%;border:none;background:var(--ivory2);cursor:pointer;color:var(--text);font-size:.95rem;transition:var(--tr);display:flex;align-items:center;justify-content:center}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.modal-x:hover{background:var(--green);color:#fff}</w:t>
      </w:r>
    </w:p>
    <w:p>
      <w:pPr>
        <w:rPr>
          <w:rFonts w:hint="eastAsia"/>
          <w:sz w:val="22"/>
        </w:rPr>
      </w:pP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/* ══════════════ FOOTER ══════════════ */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.footer{background:var(--green);margin-top:60px}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.footer-top{padding:50px 0 40px}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.footer-grid{display:grid;grid-template-columns:2fr 1fr 1fr 2fr;gap:40px}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.fg-brand p{font-size:.85rem;line-height:1.75;color:rgba(255,255,255,.6);margin-top:16px}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.fg-links h4,.fg-nl h4{color:var(--gold);font-family:'Amiri',serif;font-size:1rem;margin-bottom:18px}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.fg-links a{display:block;font-size:.84rem;color:rgba(255,255,255,.65);margin-bottom:10px;transition:var(--tr);cursor:pointer}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.fg-links a:hover{color:var(--gold);padding-right:6px}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.fg-nl p{font-size:.83rem;color:rgba(255,255,255,.6);margin-bottom:14px}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.nl-form{display:flex;border-radius:10px;overflow:hidden;border:1.5px solid rgba(212,175,55,.35)}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.nl-form input{flex:1;padding:11px 14px;background:rgba(255,255,255,.08);border:none;color:#fff;font-size:.85rem;outline:none}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.nl-form input::placeholder{color:rgba(255,255,255,.35)}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.nl-form button{padding:11px 17px;background:var(--gold);border:none;color:var(--green);cursor:pointer;transition:var(--tr)}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.nl-form button:hover{background:var(--gold-lt)}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.footer-socials{margin-top:20px}</w:t>
      </w:r>
    </w:p>
    <w:p>
      <w:pPr>
        <w:rPr>
          <w:rFonts w:hint="eastAsia"/>
          <w:sz w:val="22"/>
        </w:rPr>
      </w:pP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.footer-bottom{border-top:1px solid rgba(212,175,55,.15);padding:18px 0}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.fb-inner{display:flex;align-items:center;justify-content:space-between;flex-wrap:wrap;gap:12px}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.footer-bottom p{font-size:.8rem;color:rgba(255,255,255,.45)}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.pay-icons{display:flex;gap:14px;font-size:1.7rem;color:rgba(255,255,255,.4)}</w:t>
      </w:r>
    </w:p>
    <w:p>
      <w:pPr>
        <w:rPr>
          <w:rFonts w:hint="eastAsia"/>
          <w:sz w:val="22"/>
        </w:rPr>
      </w:pP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/* ══════════════ ANIMATIONS ══════════════ */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@keyframes spin{to{transform:rotate(360deg)}}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@keyframes pulse-icon{0%,100%{box-shadow:0 0 40px rgba(212,175,55,.5)}50%{box-shadow:0 0 70px rgba(212,175,55,.8)}}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@keyframes flicker{0%,100%{opacity:1;transform:scale(1)}50%{opacity:.7;transform:scale(1.2)}}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@keyframes cardIn{from{opacity:0;transform:translateY(22px)}to{opacity:1;transform:translateY(0)}}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@keyframes modalIn{from{opacity:0;transform:scale(.92) translateY(-20px)}to{opacity:1;transform:scale(1) translateY(0)}}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@keyframes fadeIn{from{opacity:0}to{opacity:1}}</w:t>
      </w:r>
    </w:p>
    <w:p>
      <w:pPr>
        <w:rPr>
          <w:rFonts w:hint="eastAsia"/>
          <w:sz w:val="22"/>
        </w:rPr>
      </w:pP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/* ══════════════ RESPONSIVE ══════════════ */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@media(max-width:1024px){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.hero-inner{grid-template-columns:1fr;text-align:center;padding:50px 24px 20px}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.hero-visual{display:none}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.hero-p{margin:0 auto 32px}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.hero-btns{justify-content:center}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.hero-stats{justify-content:center}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.footer-grid{grid-template-columns:1fr 1fr}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.admin-grid{grid-template-columns:1fr}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.admin-form-card{position:static}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.trust-grid{grid-template-columns:repeat(2,1fr)}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@media(max-width:768px){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.header-inner{flex-wrap:wrap}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.search-wrap{order:3;flex:0 0 100%}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.burger{display:flex}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.header-actions{gap:6px}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.nav{max-height:0;overflow:hidden;transition:max-height .4s ease}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.nav.open{max-height:500px}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.nav-inner{flex-direction:column;padding:8px 16px}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.nl{padding:12px 8px;width:100%;border-bottom:1px solid rgba(255,255,255,.06);border-left:none}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.nl.active,.nl:hover{border-bottom:1px solid rgba(255,255,255,.06);border-right:3px solid var(--gold)}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.pgrid{grid-template-columns:repeat(2,1fr);gap:12px}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.cart-layout{grid-template-columns:1fr}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.cart-sum{position:static}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.contact-grid{grid-template-columns:1fr}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.frow{grid-template-columns:1fr}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.detail-layout{grid-template-columns:1fr}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.footer-grid{grid-template-columns:1fr;gap:28px}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.astats{padding-top:0}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.flash-head{flex-direction:column;gap:14px}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.cats-row{gap:10px}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.cat-pill{min-width:90px;padding:14px 16px}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@media(max-width:480px){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.pgrid{grid-template-columns:1fr 1fr;gap:10px}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.trust-grid{grid-template-columns:1fr 1fr}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.hero-h1{font-size:1.75rem}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.cats-row{justify-content:flex-start;overflow-x:auto;flex-wrap:nowrap;padding-bottom:6px}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.cat-pill{flex-shrink:0}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}</w:t>
      </w:r>
    </w:p>
    <w:p>
      <w:pPr>
        <w:rPr>
          <w:rFonts w:hint="eastAsia"/>
          <w:sz w:val="22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Roboto">
    <w:altName w:val="MV Boli"/>
    <w:panose1 w:val="02000000000000000000"/>
    <w:charset w:val="00"/>
    <w:family w:val="auto"/>
    <w:pitch w:val="variable"/>
    <w:sig w:usb0="E0000AFF" w:usb1="5000217F" w:usb2="00000021" w:usb3="00000000" w:csb0="2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9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keepLines w:val="0"/>
      <w:pageBreakBefore w:val="0"/>
      <w:widowControl w:val="0"/>
      <w:suppressLineNumbers w:val="0"/>
      <w:suppressAutoHyphens w:val="0"/>
      <w:jc w:val="both"/>
    </w:pPr>
    <w:rPr>
      <w:rFonts w:ascii="Roboto" w:eastAsia="Roboto" w:cs="Arial" w:hAnsi="Roboto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1"/>
    </w:pPr>
    <w:rPr>
      <w:b/>
      <w:bCs/>
      <w:sz w:val="32"/>
      <w:szCs w:val="32"/>
    </w:rPr>
  </w:style>
  <w:style w:type="paragraph" w:styleId="3">
    <w:name w:val="heading 3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2"/>
    </w:pPr>
    <w:rPr>
      <w:b/>
      <w:bCs/>
      <w:sz w:val="32"/>
      <w:szCs w:val="32"/>
    </w:rPr>
  </w:style>
  <w:style w:type="character" w:default="1" w:styleId="10">
    <w:name w:val="Default Paragraph Font"/>
  </w:style>
  <w:style w:type="paragraph" w:customStyle="1" w:styleId="15">
    <w:name w:val="ii"/>
    <w:basedOn w:val="0"/>
    <w:next w:val="0"/>
    <w:rPr>
      <w:sz w:val="28"/>
    </w:rPr>
  </w:style>
  <w:style w:type="paragraph" w:customStyle="1" w:styleId="16">
    <w:name w:val="i"/>
    <w:basedOn w:val="0"/>
    <w:rPr>
      <w:sz w:val="32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6</TotalTime>
  <Application>Honor_Office</Application>
  <Pages>15</Pages>
  <Words>1807</Words>
  <Characters>29635</Characters>
  <Lines>646</Lines>
  <Paragraphs>402</Paragraphs>
  <CharactersWithSpaces>30486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cp:revision>0</cp:revision>
  <dcterms:created xsi:type="dcterms:W3CDTF">2024-04-26T01:38:00Z</dcterms:created>
  <dcterms:modified xsi:type="dcterms:W3CDTF">2026-05-29T13:43:19Z</dcterms:modified>
</cp:coreProperties>
</file>